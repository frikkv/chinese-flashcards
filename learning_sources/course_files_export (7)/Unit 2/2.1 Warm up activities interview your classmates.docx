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4F77" w14:textId="77777777" w:rsidR="001B050F" w:rsidRPr="001D212E" w:rsidRDefault="007B26D9">
      <w:pPr>
        <w:rPr>
          <w:rFonts w:ascii="Times New Roman" w:hAnsi="Times New Roman" w:cs="Times New Roman"/>
          <w:sz w:val="20"/>
          <w:szCs w:val="20"/>
          <w:u w:val="single"/>
        </w:rPr>
      </w:pPr>
      <w:r w:rsidRPr="001D212E">
        <w:rPr>
          <w:rFonts w:ascii="Times New Roman" w:hAnsi="Times New Roman" w:cs="Times New Roman"/>
          <w:sz w:val="20"/>
          <w:szCs w:val="20"/>
          <w:u w:val="single"/>
        </w:rPr>
        <w:t>In-class Activities</w:t>
      </w:r>
    </w:p>
    <w:p w14:paraId="70B9F4B7" w14:textId="0430B4E4" w:rsidR="007B26D9" w:rsidRPr="001D212E" w:rsidRDefault="007B26D9" w:rsidP="4B08B89C">
      <w:pPr>
        <w:rPr>
          <w:rFonts w:ascii="Times New Roman" w:eastAsia="Times New Roman" w:hAnsi="Times New Roman" w:cs="Times New Roman"/>
          <w:sz w:val="20"/>
          <w:szCs w:val="20"/>
        </w:rPr>
      </w:pPr>
      <w:r w:rsidRPr="3D6A8CD1">
        <w:rPr>
          <w:rFonts w:ascii="Times New Roman" w:hAnsi="Times New Roman" w:cs="Times New Roman"/>
          <w:sz w:val="20"/>
          <w:szCs w:val="20"/>
        </w:rPr>
        <w:t>In</w:t>
      </w:r>
      <w:r w:rsidRPr="3D6A8CD1">
        <w:rPr>
          <w:rFonts w:ascii="Times New Roman" w:eastAsia="Times New Roman" w:hAnsi="Times New Roman" w:cs="Times New Roman"/>
          <w:sz w:val="20"/>
          <w:szCs w:val="20"/>
        </w:rPr>
        <w:t>structions</w:t>
      </w:r>
    </w:p>
    <w:p w14:paraId="66AF88C8" w14:textId="055859B1" w:rsidR="00A03DF3" w:rsidRPr="001D212E" w:rsidRDefault="00A03DF3" w:rsidP="4B08B89C">
      <w:pPr>
        <w:spacing w:after="0"/>
        <w:rPr>
          <w:rFonts w:ascii="Times New Roman" w:eastAsia="Times New Roman" w:hAnsi="Times New Roman" w:cs="Times New Roman"/>
          <w:sz w:val="20"/>
          <w:szCs w:val="20"/>
          <w:lang w:eastAsia="zh-TW"/>
        </w:rPr>
      </w:pPr>
      <w:r w:rsidRPr="3D6A8CD1">
        <w:rPr>
          <w:rFonts w:ascii="Times New Roman" w:eastAsia="Times New Roman" w:hAnsi="Times New Roman" w:cs="Times New Roman"/>
          <w:sz w:val="20"/>
          <w:szCs w:val="20"/>
          <w:lang w:eastAsia="zh-TW"/>
        </w:rPr>
        <w:t>Prepare a family photo</w:t>
      </w:r>
      <w:r w:rsidR="000C0935" w:rsidRPr="3D6A8CD1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and be ready to introduce the people in </w:t>
      </w:r>
      <w:r w:rsidR="005C09BF" w:rsidRPr="3D6A8CD1">
        <w:rPr>
          <w:rFonts w:ascii="Times New Roman" w:eastAsia="Times New Roman" w:hAnsi="Times New Roman" w:cs="Times New Roman"/>
          <w:sz w:val="20"/>
          <w:szCs w:val="20"/>
        </w:rPr>
        <w:t>it</w:t>
      </w:r>
      <w:r w:rsidR="000C0935" w:rsidRPr="3D6A8CD1">
        <w:rPr>
          <w:rFonts w:ascii="Times New Roman" w:eastAsia="Times New Roman" w:hAnsi="Times New Roman" w:cs="Times New Roman"/>
          <w:sz w:val="20"/>
          <w:szCs w:val="20"/>
          <w:lang w:eastAsia="zh-TW"/>
        </w:rPr>
        <w:t>.</w:t>
      </w:r>
    </w:p>
    <w:p w14:paraId="533F31AD" w14:textId="3E441099" w:rsidR="04BA3877" w:rsidRPr="001D212E" w:rsidRDefault="04BA3877" w:rsidP="4B08B89C">
      <w:pPr>
        <w:pStyle w:val="a3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0"/>
          <w:lang w:eastAsia="zh-TW"/>
        </w:rPr>
      </w:pPr>
      <w:r w:rsidRPr="3D6A8CD1">
        <w:rPr>
          <w:rFonts w:ascii="Times New Roman" w:eastAsia="Times New Roman" w:hAnsi="Times New Roman" w:cs="Times New Roman"/>
          <w:sz w:val="20"/>
          <w:szCs w:val="20"/>
          <w:lang w:eastAsia="zh-TW"/>
        </w:rPr>
        <w:t>Interview 4 classmates and record their names in the following form. Please put down their</w:t>
      </w:r>
      <w:r w:rsidR="0049541E" w:rsidRPr="3D6A8CD1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full names and </w:t>
      </w:r>
      <w:r w:rsidR="005C09BF" w:rsidRPr="3D6A8CD1">
        <w:rPr>
          <w:rFonts w:ascii="Times New Roman" w:eastAsia="Times New Roman" w:hAnsi="Times New Roman" w:cs="Times New Roman"/>
          <w:sz w:val="20"/>
          <w:szCs w:val="20"/>
        </w:rPr>
        <w:t>identify their family members shown in the photo; if a family member is presented, put a check in the box below.</w:t>
      </w:r>
    </w:p>
    <w:p w14:paraId="19E270E2" w14:textId="5FBF52AA" w:rsidR="007B26D9" w:rsidRPr="001D212E" w:rsidRDefault="4E4654D8" w:rsidP="4B08B89C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  <w:lang w:eastAsia="zh-TW"/>
        </w:rPr>
      </w:pPr>
      <w:r w:rsidRPr="3D6A8CD1">
        <w:rPr>
          <w:rFonts w:ascii="Times New Roman" w:eastAsia="Times New Roman" w:hAnsi="Times New Roman" w:cs="Times New Roman"/>
          <w:sz w:val="20"/>
          <w:szCs w:val="20"/>
          <w:lang w:eastAsia="zh-TW"/>
        </w:rPr>
        <w:t>During the interview, please use the sentence patterns you have learned in the pre-class video.</w:t>
      </w:r>
    </w:p>
    <w:p w14:paraId="03FBC996" w14:textId="50E77D24" w:rsidR="007B26D9" w:rsidRPr="001D212E" w:rsidRDefault="02DDD359" w:rsidP="4B08B89C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eastAsia="zh-TW"/>
        </w:rPr>
      </w:pPr>
      <w:r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Sentence Structure 1︰你</w:t>
      </w:r>
      <w:r w:rsidRPr="4B08B89C">
        <w:rPr>
          <w:rFonts w:ascii="Times New Roman" w:eastAsia="Times New Roman" w:hAnsi="Times New Roman" w:cs="Times New Roman"/>
          <w:sz w:val="20"/>
          <w:szCs w:val="20"/>
        </w:rPr>
        <w:t xml:space="preserve">姓什么，这是谁？ </w:t>
      </w:r>
      <w:proofErr w:type="spellStart"/>
      <w:r w:rsidRPr="4B08B89C">
        <w:rPr>
          <w:rFonts w:ascii="Times New Roman" w:eastAsia="Times New Roman" w:hAnsi="Times New Roman" w:cs="Times New Roman"/>
          <w:sz w:val="20"/>
          <w:szCs w:val="20"/>
        </w:rPr>
        <w:t>N</w:t>
      </w:r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ǐ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xìng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shénme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，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zhè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shì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shéi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？   </w:t>
      </w:r>
    </w:p>
    <w:p w14:paraId="497CF0FF" w14:textId="423E94E0" w:rsidR="007B26D9" w:rsidRPr="001D212E" w:rsidRDefault="02DDD359" w:rsidP="4B08B89C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eastAsia="zh-TW"/>
        </w:rPr>
      </w:pPr>
      <w:r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Sentence Structure 2︰你</w:t>
      </w:r>
      <w:r w:rsidRPr="4B08B89C">
        <w:rPr>
          <w:rFonts w:ascii="Times New Roman" w:eastAsia="Times New Roman" w:hAnsi="Times New Roman" w:cs="Times New Roman"/>
          <w:sz w:val="20"/>
          <w:szCs w:val="20"/>
        </w:rPr>
        <w:t>贵姓</w:t>
      </w:r>
      <w:r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？</w:t>
      </w:r>
      <w:r w:rsidRPr="4B08B89C">
        <w:rPr>
          <w:rFonts w:ascii="Times New Roman" w:eastAsia="Times New Roman" w:hAnsi="Times New Roman" w:cs="Times New Roman"/>
          <w:sz w:val="20"/>
          <w:szCs w:val="20"/>
        </w:rPr>
        <w:t xml:space="preserve">他是谁？ </w:t>
      </w:r>
      <w:proofErr w:type="spellStart"/>
      <w:r w:rsidRPr="4B08B89C">
        <w:rPr>
          <w:rFonts w:ascii="Times New Roman" w:eastAsia="Times New Roman" w:hAnsi="Times New Roman" w:cs="Times New Roman"/>
          <w:sz w:val="20"/>
          <w:szCs w:val="20"/>
        </w:rPr>
        <w:t>N</w:t>
      </w:r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ǐ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guì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xìng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？</w:t>
      </w:r>
      <w:proofErr w:type="spellStart"/>
      <w:r w:rsidR="008B54D7">
        <w:rPr>
          <w:rFonts w:ascii="Times New Roman" w:eastAsia="Times New Roman" w:hAnsi="Times New Roman" w:cs="Times New Roman"/>
          <w:sz w:val="20"/>
          <w:szCs w:val="20"/>
          <w:lang w:eastAsia="zh-TW"/>
        </w:rPr>
        <w:t>T</w:t>
      </w:r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ā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shì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shéi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？  </w:t>
      </w:r>
    </w:p>
    <w:p w14:paraId="5569AF1A" w14:textId="4DB69FB6" w:rsidR="02DDD359" w:rsidRDefault="02DDD359" w:rsidP="4B08B89C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eastAsia="zh-TW"/>
        </w:rPr>
      </w:pPr>
      <w:r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Sentence Structure 3︰你叫</w:t>
      </w:r>
      <w:r w:rsidRPr="4B08B89C">
        <w:rPr>
          <w:rFonts w:ascii="Times New Roman" w:eastAsia="Times New Roman" w:hAnsi="Times New Roman" w:cs="Times New Roman"/>
          <w:sz w:val="20"/>
          <w:szCs w:val="20"/>
        </w:rPr>
        <w:t>什么名字</w:t>
      </w:r>
      <w:r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？</w:t>
      </w:r>
      <w:r w:rsidRPr="4B08B89C">
        <w:rPr>
          <w:rFonts w:ascii="Times New Roman" w:eastAsia="Times New Roman" w:hAnsi="Times New Roman" w:cs="Times New Roman"/>
          <w:sz w:val="20"/>
          <w:szCs w:val="20"/>
        </w:rPr>
        <w:t xml:space="preserve">她是谁？ </w:t>
      </w:r>
      <w:proofErr w:type="spellStart"/>
      <w:r w:rsidRPr="4B08B89C">
        <w:rPr>
          <w:rFonts w:ascii="Times New Roman" w:eastAsia="Times New Roman" w:hAnsi="Times New Roman" w:cs="Times New Roman"/>
          <w:sz w:val="20"/>
          <w:szCs w:val="20"/>
        </w:rPr>
        <w:t>N</w:t>
      </w:r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ǐ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jiào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shénme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míngzi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？ </w:t>
      </w:r>
      <w:proofErr w:type="spellStart"/>
      <w:r w:rsidR="008B54D7">
        <w:rPr>
          <w:rFonts w:ascii="Times New Roman" w:eastAsia="Times New Roman" w:hAnsi="Times New Roman" w:cs="Times New Roman"/>
          <w:sz w:val="20"/>
          <w:szCs w:val="20"/>
          <w:lang w:eastAsia="zh-TW"/>
        </w:rPr>
        <w:t>T</w:t>
      </w:r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ā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shì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</w:t>
      </w:r>
      <w:proofErr w:type="spellStart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shéi</w:t>
      </w:r>
      <w:proofErr w:type="spellEnd"/>
      <w:r w:rsidR="4B08B89C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 xml:space="preserve"> ？</w:t>
      </w:r>
    </w:p>
    <w:p w14:paraId="70B0055E" w14:textId="77777777" w:rsidR="007B26D9" w:rsidRPr="001D212E" w:rsidRDefault="018E09D2" w:rsidP="4B08B89C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  <w:lang w:eastAsia="zh-TW"/>
        </w:rPr>
      </w:pPr>
      <w:r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Time Limit</w:t>
      </w:r>
      <w:r w:rsidR="00F055C5" w:rsidRPr="4B08B89C">
        <w:rPr>
          <w:rFonts w:ascii="Times New Roman" w:eastAsia="Times New Roman" w:hAnsi="Times New Roman" w:cs="Times New Roman"/>
          <w:sz w:val="20"/>
          <w:szCs w:val="20"/>
          <w:lang w:eastAsia="zh-TW"/>
        </w:rPr>
        <w:t>: 5</w:t>
      </w:r>
      <w:r w:rsidR="00F055C5" w:rsidRPr="4B08B89C">
        <w:rPr>
          <w:rFonts w:ascii="Times New Roman" w:eastAsia="Times New Roman" w:hAnsi="Times New Roman" w:cs="Times New Roman"/>
          <w:sz w:val="20"/>
          <w:szCs w:val="20"/>
        </w:rPr>
        <w:t xml:space="preserve"> minutes</w:t>
      </w:r>
    </w:p>
    <w:tbl>
      <w:tblPr>
        <w:tblStyle w:val="a4"/>
        <w:tblW w:w="0" w:type="auto"/>
        <w:tblInd w:w="-572" w:type="dxa"/>
        <w:tblLook w:val="04A0" w:firstRow="1" w:lastRow="0" w:firstColumn="1" w:lastColumn="0" w:noHBand="0" w:noVBand="1"/>
      </w:tblPr>
      <w:tblGrid>
        <w:gridCol w:w="1111"/>
        <w:gridCol w:w="723"/>
        <w:gridCol w:w="1241"/>
        <w:gridCol w:w="1237"/>
        <w:gridCol w:w="900"/>
        <w:gridCol w:w="961"/>
        <w:gridCol w:w="724"/>
        <w:gridCol w:w="961"/>
        <w:gridCol w:w="1050"/>
        <w:gridCol w:w="1014"/>
      </w:tblGrid>
      <w:tr w:rsidR="005C09BF" w:rsidRPr="001D212E" w14:paraId="1B81584F" w14:textId="77777777" w:rsidTr="02DDD359">
        <w:tc>
          <w:tcPr>
            <w:tcW w:w="1111" w:type="dxa"/>
          </w:tcPr>
          <w:p w14:paraId="672A6659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3" w:type="dxa"/>
          </w:tcPr>
          <w:p w14:paraId="66C95A1A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  <w:t>Full name</w:t>
            </w:r>
          </w:p>
        </w:tc>
        <w:tc>
          <w:tcPr>
            <w:tcW w:w="1241" w:type="dxa"/>
          </w:tcPr>
          <w:p w14:paraId="51AB355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Dad</w:t>
            </w:r>
          </w:p>
        </w:tc>
        <w:tc>
          <w:tcPr>
            <w:tcW w:w="1237" w:type="dxa"/>
          </w:tcPr>
          <w:p w14:paraId="16787E77" w14:textId="4CFB00B4" w:rsidR="005C09BF" w:rsidRPr="001D212E" w:rsidRDefault="003A03FB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>
              <w:rPr>
                <w:rFonts w:ascii="Times New Roman" w:eastAsia="新細明體" w:hAnsi="Times New Roman" w:cs="Times New Roman"/>
                <w:sz w:val="20"/>
                <w:szCs w:val="20"/>
              </w:rPr>
              <w:t>M</w:t>
            </w:r>
            <w:r w:rsidR="005C09BF"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om</w:t>
            </w:r>
          </w:p>
        </w:tc>
        <w:tc>
          <w:tcPr>
            <w:tcW w:w="900" w:type="dxa"/>
          </w:tcPr>
          <w:p w14:paraId="70E97657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Older brother</w:t>
            </w:r>
          </w:p>
        </w:tc>
        <w:tc>
          <w:tcPr>
            <w:tcW w:w="961" w:type="dxa"/>
          </w:tcPr>
          <w:p w14:paraId="1D386A0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Younger brother</w:t>
            </w:r>
          </w:p>
        </w:tc>
        <w:tc>
          <w:tcPr>
            <w:tcW w:w="724" w:type="dxa"/>
          </w:tcPr>
          <w:p w14:paraId="0581541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Older sister</w:t>
            </w:r>
          </w:p>
        </w:tc>
        <w:tc>
          <w:tcPr>
            <w:tcW w:w="961" w:type="dxa"/>
          </w:tcPr>
          <w:p w14:paraId="53633E1A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Younger</w:t>
            </w:r>
          </w:p>
          <w:p w14:paraId="686E04E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sister</w:t>
            </w:r>
          </w:p>
        </w:tc>
        <w:tc>
          <w:tcPr>
            <w:tcW w:w="1050" w:type="dxa"/>
          </w:tcPr>
          <w:p w14:paraId="0DF14F5A" w14:textId="254FE48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Grand</w:t>
            </w:r>
            <w:r w:rsidR="00462545">
              <w:rPr>
                <w:rFonts w:ascii="Times New Roman" w:eastAsia="新細明體" w:hAnsi="Times New Roman" w:cs="Times New Roman"/>
                <w:sz w:val="20"/>
                <w:szCs w:val="20"/>
              </w:rPr>
              <w:t>p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014" w:type="dxa"/>
          </w:tcPr>
          <w:p w14:paraId="1B6DB801" w14:textId="234E2076" w:rsidR="005C09BF" w:rsidRPr="001D212E" w:rsidRDefault="003A03FB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>
              <w:rPr>
                <w:rFonts w:ascii="Times New Roman" w:eastAsia="新細明體" w:hAnsi="Times New Roman" w:cs="Times New Roman"/>
                <w:sz w:val="20"/>
                <w:szCs w:val="20"/>
              </w:rPr>
              <w:t>G</w:t>
            </w:r>
            <w:r w:rsidR="005C09BF"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randma</w:t>
            </w:r>
          </w:p>
        </w:tc>
      </w:tr>
      <w:tr w:rsidR="005C09BF" w:rsidRPr="001D212E" w14:paraId="6FB5B8DD" w14:textId="77777777" w:rsidTr="02DDD359">
        <w:tc>
          <w:tcPr>
            <w:tcW w:w="1111" w:type="dxa"/>
          </w:tcPr>
          <w:p w14:paraId="28D6AF57" w14:textId="77777777" w:rsidR="005C09BF" w:rsidRPr="001D212E" w:rsidRDefault="02DDD359" w:rsidP="02DDD35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2DDD359"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  <w:t>example</w:t>
            </w:r>
          </w:p>
        </w:tc>
        <w:tc>
          <w:tcPr>
            <w:tcW w:w="723" w:type="dxa"/>
          </w:tcPr>
          <w:p w14:paraId="6BD3EDD7" w14:textId="77777777" w:rsidR="005C09BF" w:rsidRPr="001D212E" w:rsidRDefault="001D212E" w:rsidP="007B26D9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Lucy</w:t>
            </w:r>
          </w:p>
        </w:tc>
        <w:tc>
          <w:tcPr>
            <w:tcW w:w="1241" w:type="dxa"/>
          </w:tcPr>
          <w:p w14:paraId="44972610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☑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  <w:tc>
          <w:tcPr>
            <w:tcW w:w="1237" w:type="dxa"/>
          </w:tcPr>
          <w:p w14:paraId="298EC321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☑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  <w:tc>
          <w:tcPr>
            <w:tcW w:w="900" w:type="dxa"/>
          </w:tcPr>
          <w:p w14:paraId="10CE4F2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✖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  <w:tc>
          <w:tcPr>
            <w:tcW w:w="961" w:type="dxa"/>
          </w:tcPr>
          <w:p w14:paraId="0755B830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✖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  <w:tc>
          <w:tcPr>
            <w:tcW w:w="724" w:type="dxa"/>
          </w:tcPr>
          <w:p w14:paraId="2EA3B5C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☑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  <w:tc>
          <w:tcPr>
            <w:tcW w:w="961" w:type="dxa"/>
          </w:tcPr>
          <w:p w14:paraId="22825749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✖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  <w:tc>
          <w:tcPr>
            <w:tcW w:w="1050" w:type="dxa"/>
          </w:tcPr>
          <w:p w14:paraId="22949DD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☑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  <w:tc>
          <w:tcPr>
            <w:tcW w:w="1014" w:type="dxa"/>
          </w:tcPr>
          <w:p w14:paraId="7EEB2CCF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  <w:r w:rsidRPr="001D212E">
              <w:rPr>
                <w:rFonts w:ascii="Segoe UI Symbol" w:eastAsia="新細明體" w:hAnsi="Segoe UI Symbol" w:cs="Segoe UI Symbol"/>
                <w:sz w:val="20"/>
                <w:szCs w:val="20"/>
              </w:rPr>
              <w:t>☑</w:t>
            </w:r>
            <w:r w:rsidRPr="001D212E">
              <w:rPr>
                <w:rFonts w:ascii="Times New Roman" w:eastAsia="新細明體" w:hAnsi="Times New Roman" w:cs="Times New Roman"/>
                <w:sz w:val="20"/>
                <w:szCs w:val="20"/>
              </w:rPr>
              <w:t>️</w:t>
            </w:r>
          </w:p>
        </w:tc>
      </w:tr>
      <w:tr w:rsidR="005C09BF" w:rsidRPr="001D212E" w14:paraId="0A37501D" w14:textId="77777777" w:rsidTr="02DDD359">
        <w:tc>
          <w:tcPr>
            <w:tcW w:w="1111" w:type="dxa"/>
          </w:tcPr>
          <w:p w14:paraId="5DAB6C7B" w14:textId="77777777" w:rsidR="005C09BF" w:rsidRPr="001D212E" w:rsidRDefault="005C09BF" w:rsidP="007B26D9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3" w:type="dxa"/>
          </w:tcPr>
          <w:p w14:paraId="02EB378F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41" w:type="dxa"/>
          </w:tcPr>
          <w:p w14:paraId="6A05A809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37" w:type="dxa"/>
          </w:tcPr>
          <w:p w14:paraId="5A39BBE3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00" w:type="dxa"/>
          </w:tcPr>
          <w:p w14:paraId="41C8F396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72A3D3EC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4" w:type="dxa"/>
          </w:tcPr>
          <w:p w14:paraId="0D0B940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0E27B00A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50" w:type="dxa"/>
          </w:tcPr>
          <w:p w14:paraId="60061E4C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4" w:type="dxa"/>
          </w:tcPr>
          <w:p w14:paraId="44EAFD9C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5C09BF" w:rsidRPr="001D212E" w14:paraId="4B94D5A5" w14:textId="77777777" w:rsidTr="02DDD359">
        <w:tc>
          <w:tcPr>
            <w:tcW w:w="1111" w:type="dxa"/>
          </w:tcPr>
          <w:p w14:paraId="3DEEC669" w14:textId="77777777" w:rsidR="005C09BF" w:rsidRPr="001D212E" w:rsidRDefault="005C09BF" w:rsidP="007B26D9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3" w:type="dxa"/>
          </w:tcPr>
          <w:p w14:paraId="3656B9A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41" w:type="dxa"/>
          </w:tcPr>
          <w:p w14:paraId="45FB0818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37" w:type="dxa"/>
          </w:tcPr>
          <w:p w14:paraId="049F31C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00" w:type="dxa"/>
          </w:tcPr>
          <w:p w14:paraId="53128261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62486C05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4" w:type="dxa"/>
          </w:tcPr>
          <w:p w14:paraId="4101652C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4B99056E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50" w:type="dxa"/>
          </w:tcPr>
          <w:p w14:paraId="1299C43A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4" w:type="dxa"/>
          </w:tcPr>
          <w:p w14:paraId="4DDBEF00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5C09BF" w:rsidRPr="001D212E" w14:paraId="3461D779" w14:textId="77777777" w:rsidTr="02DDD359">
        <w:tc>
          <w:tcPr>
            <w:tcW w:w="1111" w:type="dxa"/>
          </w:tcPr>
          <w:p w14:paraId="3CF2D8B6" w14:textId="77777777" w:rsidR="005C09BF" w:rsidRPr="001D212E" w:rsidRDefault="005C09BF" w:rsidP="007B26D9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3" w:type="dxa"/>
          </w:tcPr>
          <w:p w14:paraId="0FB78278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41" w:type="dxa"/>
          </w:tcPr>
          <w:p w14:paraId="1FC39945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37" w:type="dxa"/>
          </w:tcPr>
          <w:p w14:paraId="0562CB0E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00" w:type="dxa"/>
          </w:tcPr>
          <w:p w14:paraId="34CE0A41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62EBF3C5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4" w:type="dxa"/>
          </w:tcPr>
          <w:p w14:paraId="6D98A12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2946DB82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50" w:type="dxa"/>
          </w:tcPr>
          <w:p w14:paraId="5997CC1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4" w:type="dxa"/>
          </w:tcPr>
          <w:p w14:paraId="110FFD37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5C09BF" w:rsidRPr="001D212E" w14:paraId="6B699379" w14:textId="77777777" w:rsidTr="02DDD359">
        <w:tc>
          <w:tcPr>
            <w:tcW w:w="1111" w:type="dxa"/>
          </w:tcPr>
          <w:p w14:paraId="3FE9F23F" w14:textId="77777777" w:rsidR="005C09BF" w:rsidRPr="001D212E" w:rsidRDefault="005C09BF" w:rsidP="007B26D9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3" w:type="dxa"/>
          </w:tcPr>
          <w:p w14:paraId="1F72F646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41" w:type="dxa"/>
          </w:tcPr>
          <w:p w14:paraId="08CE6F91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37" w:type="dxa"/>
          </w:tcPr>
          <w:p w14:paraId="61CDCEA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00" w:type="dxa"/>
          </w:tcPr>
          <w:p w14:paraId="6BB9E253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23DE523C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4" w:type="dxa"/>
          </w:tcPr>
          <w:p w14:paraId="52E56223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07547A01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50" w:type="dxa"/>
          </w:tcPr>
          <w:p w14:paraId="5043CB0F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4" w:type="dxa"/>
          </w:tcPr>
          <w:p w14:paraId="07459315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5C09BF" w:rsidRPr="001D212E" w14:paraId="6537F28F" w14:textId="77777777" w:rsidTr="02DDD359">
        <w:tc>
          <w:tcPr>
            <w:tcW w:w="1111" w:type="dxa"/>
          </w:tcPr>
          <w:p w14:paraId="6DFB9E20" w14:textId="77777777" w:rsidR="005C09BF" w:rsidRPr="001D212E" w:rsidRDefault="005C09BF" w:rsidP="007B26D9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3" w:type="dxa"/>
          </w:tcPr>
          <w:p w14:paraId="70DF9E56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41" w:type="dxa"/>
          </w:tcPr>
          <w:p w14:paraId="44E871BC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37" w:type="dxa"/>
          </w:tcPr>
          <w:p w14:paraId="144A5D23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00" w:type="dxa"/>
          </w:tcPr>
          <w:p w14:paraId="738610EB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637805D2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4" w:type="dxa"/>
          </w:tcPr>
          <w:p w14:paraId="463F29E8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3B7B4B86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50" w:type="dxa"/>
          </w:tcPr>
          <w:p w14:paraId="3A0FF5F2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4" w:type="dxa"/>
          </w:tcPr>
          <w:p w14:paraId="5630AD66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5C09BF" w:rsidRPr="001D212E" w14:paraId="61829076" w14:textId="77777777" w:rsidTr="02DDD359">
        <w:tc>
          <w:tcPr>
            <w:tcW w:w="1111" w:type="dxa"/>
          </w:tcPr>
          <w:p w14:paraId="2BA226A1" w14:textId="77777777" w:rsidR="005C09BF" w:rsidRPr="001D212E" w:rsidRDefault="005C09BF" w:rsidP="007B26D9">
            <w:pPr>
              <w:pStyle w:val="a3"/>
              <w:numPr>
                <w:ilvl w:val="0"/>
                <w:numId w:val="5"/>
              </w:num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3" w:type="dxa"/>
          </w:tcPr>
          <w:p w14:paraId="17AD93B2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41" w:type="dxa"/>
          </w:tcPr>
          <w:p w14:paraId="0DE4B5B7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37" w:type="dxa"/>
          </w:tcPr>
          <w:p w14:paraId="66204FF1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00" w:type="dxa"/>
          </w:tcPr>
          <w:p w14:paraId="2DBF0D7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6B62F1B3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24" w:type="dxa"/>
          </w:tcPr>
          <w:p w14:paraId="02F2C34E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61" w:type="dxa"/>
          </w:tcPr>
          <w:p w14:paraId="680A4E5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50" w:type="dxa"/>
          </w:tcPr>
          <w:p w14:paraId="19219836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4" w:type="dxa"/>
          </w:tcPr>
          <w:p w14:paraId="296FEF7D" w14:textId="77777777" w:rsidR="005C09BF" w:rsidRPr="001D212E" w:rsidRDefault="005C09BF" w:rsidP="007B26D9">
            <w:pPr>
              <w:spacing w:line="480" w:lineRule="auto"/>
              <w:rPr>
                <w:rFonts w:ascii="Times New Roman" w:eastAsia="新細明體" w:hAnsi="Times New Roman" w:cs="Times New Roman"/>
                <w:sz w:val="20"/>
                <w:szCs w:val="20"/>
                <w:lang w:eastAsia="zh-TW"/>
              </w:rPr>
            </w:pPr>
          </w:p>
        </w:tc>
      </w:tr>
    </w:tbl>
    <w:p w14:paraId="7194DBDC" w14:textId="77777777" w:rsidR="00F055C5" w:rsidRPr="001D212E" w:rsidRDefault="00F055C5" w:rsidP="007B26D9">
      <w:pPr>
        <w:rPr>
          <w:rFonts w:ascii="Times New Roman" w:eastAsia="新細明體" w:hAnsi="Times New Roman" w:cs="Times New Roman"/>
          <w:sz w:val="20"/>
          <w:szCs w:val="20"/>
          <w:lang w:eastAsia="zh-TW"/>
        </w:rPr>
      </w:pPr>
    </w:p>
    <w:sectPr w:rsidR="00F055C5" w:rsidRPr="001D2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65A79" w14:textId="77777777" w:rsidR="00A264B8" w:rsidRDefault="00A264B8" w:rsidP="008B54D7">
      <w:pPr>
        <w:spacing w:after="0" w:line="240" w:lineRule="auto"/>
      </w:pPr>
      <w:r>
        <w:separator/>
      </w:r>
    </w:p>
  </w:endnote>
  <w:endnote w:type="continuationSeparator" w:id="0">
    <w:p w14:paraId="404C4A2D" w14:textId="77777777" w:rsidR="00A264B8" w:rsidRDefault="00A264B8" w:rsidP="008B5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BD393" w14:textId="77777777" w:rsidR="00A264B8" w:rsidRDefault="00A264B8" w:rsidP="008B54D7">
      <w:pPr>
        <w:spacing w:after="0" w:line="240" w:lineRule="auto"/>
      </w:pPr>
      <w:r>
        <w:separator/>
      </w:r>
    </w:p>
  </w:footnote>
  <w:footnote w:type="continuationSeparator" w:id="0">
    <w:p w14:paraId="5F84EACA" w14:textId="77777777" w:rsidR="00A264B8" w:rsidRDefault="00A264B8" w:rsidP="008B5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7217"/>
    <w:multiLevelType w:val="hybridMultilevel"/>
    <w:tmpl w:val="8BA22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57032"/>
    <w:multiLevelType w:val="hybridMultilevel"/>
    <w:tmpl w:val="F8C67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D53E3"/>
    <w:multiLevelType w:val="hybridMultilevel"/>
    <w:tmpl w:val="E9C60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1011E9"/>
    <w:multiLevelType w:val="hybridMultilevel"/>
    <w:tmpl w:val="8BA2287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5443511E"/>
    <w:multiLevelType w:val="hybridMultilevel"/>
    <w:tmpl w:val="4A82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444940">
    <w:abstractNumId w:val="2"/>
  </w:num>
  <w:num w:numId="2" w16cid:durableId="1092319338">
    <w:abstractNumId w:val="4"/>
  </w:num>
  <w:num w:numId="3" w16cid:durableId="861477610">
    <w:abstractNumId w:val="0"/>
  </w:num>
  <w:num w:numId="4" w16cid:durableId="1534152740">
    <w:abstractNumId w:val="1"/>
  </w:num>
  <w:num w:numId="5" w16cid:durableId="1812136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12E"/>
    <w:rsid w:val="000931FA"/>
    <w:rsid w:val="000C0935"/>
    <w:rsid w:val="00103A11"/>
    <w:rsid w:val="001235F5"/>
    <w:rsid w:val="001A1083"/>
    <w:rsid w:val="001B050F"/>
    <w:rsid w:val="001B5951"/>
    <w:rsid w:val="001D212E"/>
    <w:rsid w:val="003A03FB"/>
    <w:rsid w:val="00462545"/>
    <w:rsid w:val="0049541E"/>
    <w:rsid w:val="004D3E19"/>
    <w:rsid w:val="00560464"/>
    <w:rsid w:val="005C09BF"/>
    <w:rsid w:val="006B7275"/>
    <w:rsid w:val="006D7B17"/>
    <w:rsid w:val="007B26D9"/>
    <w:rsid w:val="007C23CD"/>
    <w:rsid w:val="008B1E91"/>
    <w:rsid w:val="008B54D7"/>
    <w:rsid w:val="00A03DF3"/>
    <w:rsid w:val="00A24E13"/>
    <w:rsid w:val="00A264B8"/>
    <w:rsid w:val="00A67CA1"/>
    <w:rsid w:val="00B67173"/>
    <w:rsid w:val="00CC1688"/>
    <w:rsid w:val="00CC6913"/>
    <w:rsid w:val="00D451DC"/>
    <w:rsid w:val="00F055C5"/>
    <w:rsid w:val="00F3734E"/>
    <w:rsid w:val="018E09D2"/>
    <w:rsid w:val="02DDD359"/>
    <w:rsid w:val="02EFCD48"/>
    <w:rsid w:val="04BA3877"/>
    <w:rsid w:val="08073155"/>
    <w:rsid w:val="10D3AAC4"/>
    <w:rsid w:val="16A4E0A2"/>
    <w:rsid w:val="26F2D32C"/>
    <w:rsid w:val="276428FA"/>
    <w:rsid w:val="2951DB7E"/>
    <w:rsid w:val="308A34C0"/>
    <w:rsid w:val="34A75C7C"/>
    <w:rsid w:val="38D90EA4"/>
    <w:rsid w:val="3D6A8CD1"/>
    <w:rsid w:val="4B08B89C"/>
    <w:rsid w:val="4E4654D8"/>
    <w:rsid w:val="5219DAF0"/>
    <w:rsid w:val="532698D8"/>
    <w:rsid w:val="5601493E"/>
    <w:rsid w:val="63C44CA0"/>
    <w:rsid w:val="68EAC85B"/>
    <w:rsid w:val="78EFDC5E"/>
    <w:rsid w:val="7A83C191"/>
    <w:rsid w:val="7BC2A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E48A3"/>
  <w15:chartTrackingRefBased/>
  <w15:docId w15:val="{3E3D0CF5-4A0A-49F2-A9CB-682D6EA5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26D9"/>
    <w:pPr>
      <w:ind w:left="720"/>
      <w:contextualSpacing/>
    </w:pPr>
  </w:style>
  <w:style w:type="table" w:styleId="a4">
    <w:name w:val="Table Grid"/>
    <w:basedOn w:val="a1"/>
    <w:uiPriority w:val="39"/>
    <w:rsid w:val="007B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Revision"/>
    <w:hidden/>
    <w:uiPriority w:val="99"/>
    <w:semiHidden/>
    <w:rsid w:val="003A03FB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8B5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B54D7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8B5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B5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\Downloads\3.1%20interview%20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FE75B77BE934CB745EC647828906E" ma:contentTypeVersion="13" ma:contentTypeDescription="Create a new document." ma:contentTypeScope="" ma:versionID="b0aa063b179b173f7fa29f9b024ac2cb">
  <xsd:schema xmlns:xsd="http://www.w3.org/2001/XMLSchema" xmlns:xs="http://www.w3.org/2001/XMLSchema" xmlns:p="http://schemas.microsoft.com/office/2006/metadata/properties" xmlns:ns3="8e85b310-c220-4032-9705-6ddce571ca13" xmlns:ns4="15c3f3e3-54ad-450b-bf35-b399ec705c93" targetNamespace="http://schemas.microsoft.com/office/2006/metadata/properties" ma:root="true" ma:fieldsID="d15d1c2ab0b09b8cfad3d92bdeddb8af" ns3:_="" ns4:_="">
    <xsd:import namespace="8e85b310-c220-4032-9705-6ddce571ca13"/>
    <xsd:import namespace="15c3f3e3-54ad-450b-bf35-b399ec705c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5b310-c220-4032-9705-6ddce571c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3f3e3-54ad-450b-bf35-b399ec705c9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253A15-FE82-4BBE-B795-28534064F6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C76545-409D-45D5-BA58-5FD2DEDB1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5b310-c220-4032-9705-6ddce571ca13"/>
    <ds:schemaRef ds:uri="15c3f3e3-54ad-450b-bf35-b399ec705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E8DA12-59A2-4698-A3D2-C352309381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9B76D3-C30E-4807-816D-06800B1C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3.1 interview worksheet</Template>
  <TotalTime>3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</dc:creator>
  <cp:keywords/>
  <dc:description/>
  <cp:lastModifiedBy>DU Krista Yingzi</cp:lastModifiedBy>
  <cp:revision>10</cp:revision>
  <dcterms:created xsi:type="dcterms:W3CDTF">2022-06-10T11:16:00Z</dcterms:created>
  <dcterms:modified xsi:type="dcterms:W3CDTF">2022-08-25T08:05:00Z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0x0101006D4FE75B77BE934CB745EC647828906E</vt:lpwstr>
  </property>
</Properties>
</file>